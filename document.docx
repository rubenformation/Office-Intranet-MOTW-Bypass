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23DB" w14:textId="15A1126B" w:rsidR="00AC0A0A" w:rsidRDefault="00331220">
      <w:r>
        <w:t>Test</w:t>
      </w:r>
    </w:p>
    <w:p w14:paraId="6E82E7DD" w14:textId="074D480E" w:rsidR="00331220" w:rsidRDefault="00331220">
      <w:proofErr w:type="gramStart"/>
      <w:r>
        <w:t>hello</w:t>
      </w:r>
      <w:proofErr w:type="gramEnd"/>
    </w:p>
    <w:sectPr w:rsidR="00331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20"/>
    <w:rsid w:val="00331220"/>
    <w:rsid w:val="00551955"/>
    <w:rsid w:val="007F6954"/>
    <w:rsid w:val="00861A62"/>
    <w:rsid w:val="008E3B24"/>
    <w:rsid w:val="00A57212"/>
    <w:rsid w:val="00AC0A0A"/>
    <w:rsid w:val="00BB1CBE"/>
    <w:rsid w:val="00E1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7E6FC"/>
  <w15:chartTrackingRefBased/>
  <w15:docId w15:val="{03E90E8D-EBFE-4B94-9394-43F86AFF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NOT-EXISTING-SERVER/template-poc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CymUser</dc:creator>
  <cp:keywords/>
  <dc:description/>
  <cp:lastModifiedBy>365user</cp:lastModifiedBy>
  <cp:revision>1</cp:revision>
  <dcterms:created xsi:type="dcterms:W3CDTF">2025-08-28T22:48:00Z</dcterms:created>
  <dcterms:modified xsi:type="dcterms:W3CDTF">2025-08-28T22:49:00Z</dcterms:modified>
</cp:coreProperties>
</file>